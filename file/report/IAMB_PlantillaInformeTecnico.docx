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AAA7" w14:textId="77777777" w:rsidR="0044677C" w:rsidRPr="002318EE" w:rsidRDefault="0044677C" w:rsidP="0044677C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44677C" w14:paraId="1FBA01D7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6A5A762" w14:textId="77777777" w:rsidR="0044677C" w:rsidRDefault="0044677C" w:rsidP="00163CD5">
            <w:r>
              <w:t>Periodo</w:t>
            </w:r>
          </w:p>
        </w:tc>
        <w:tc>
          <w:tcPr>
            <w:tcW w:w="8835" w:type="dxa"/>
          </w:tcPr>
          <w:p w14:paraId="1C12FE7F" w14:textId="77777777" w:rsidR="0044677C" w:rsidRDefault="0044677C" w:rsidP="00163CD5">
            <w:r>
              <w:t>2026-1</w:t>
            </w:r>
          </w:p>
        </w:tc>
      </w:tr>
      <w:tr w:rsidR="0044677C" w14:paraId="005DDC47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DE55552" w14:textId="77777777" w:rsidR="0044677C" w:rsidRDefault="0044677C" w:rsidP="00163CD5">
            <w:r>
              <w:t>Actividad</w:t>
            </w:r>
          </w:p>
        </w:tc>
        <w:tc>
          <w:tcPr>
            <w:tcW w:w="8835" w:type="dxa"/>
          </w:tcPr>
          <w:p w14:paraId="2206F7D1" w14:textId="360648CB" w:rsidR="0044677C" w:rsidRDefault="0044677C" w:rsidP="00163CD5">
            <w:pPr>
              <w:tabs>
                <w:tab w:val="left" w:pos="498"/>
              </w:tabs>
            </w:pPr>
            <w:r>
              <w:t>Ingrese el nombre de la actividad del curso</w:t>
            </w:r>
            <w:r w:rsidR="00B261D7">
              <w:t xml:space="preserve">, </w:t>
            </w:r>
            <w:r>
              <w:t>el nombre del quiz</w:t>
            </w:r>
            <w:r w:rsidR="00B261D7">
              <w:t xml:space="preserve"> o examen</w:t>
            </w:r>
            <w:r>
              <w:t>.</w:t>
            </w:r>
          </w:p>
        </w:tc>
      </w:tr>
      <w:tr w:rsidR="0044677C" w14:paraId="4A1C0F6D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2BD850FB" w14:textId="77777777" w:rsidR="0044677C" w:rsidRDefault="0044677C" w:rsidP="00163CD5">
            <w:r>
              <w:t>Fecha</w:t>
            </w:r>
          </w:p>
        </w:tc>
        <w:tc>
          <w:tcPr>
            <w:tcW w:w="8835" w:type="dxa"/>
          </w:tcPr>
          <w:p w14:paraId="24A78813" w14:textId="77777777" w:rsidR="0044677C" w:rsidRDefault="0044677C" w:rsidP="00163CD5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44677C" w14:paraId="3E34E2B2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188B03A" w14:textId="77777777" w:rsidR="0044677C" w:rsidRDefault="0044677C" w:rsidP="00163CD5">
            <w:r>
              <w:t>Código</w:t>
            </w:r>
          </w:p>
        </w:tc>
        <w:tc>
          <w:tcPr>
            <w:tcW w:w="8835" w:type="dxa"/>
          </w:tcPr>
          <w:p w14:paraId="63DD5C90" w14:textId="77777777" w:rsidR="0044677C" w:rsidRDefault="0044677C" w:rsidP="00163CD5">
            <w:r>
              <w:t>Ingrese su código de alumno de Enlace Académico</w:t>
            </w:r>
          </w:p>
        </w:tc>
      </w:tr>
      <w:tr w:rsidR="0044677C" w14:paraId="71C4AD79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DE98D1A" w14:textId="77777777" w:rsidR="0044677C" w:rsidRDefault="0044677C" w:rsidP="00163CD5">
            <w:r>
              <w:t>Nombre</w:t>
            </w:r>
          </w:p>
        </w:tc>
        <w:tc>
          <w:tcPr>
            <w:tcW w:w="8835" w:type="dxa"/>
          </w:tcPr>
          <w:p w14:paraId="53D6C808" w14:textId="77777777" w:rsidR="0044677C" w:rsidRDefault="0044677C" w:rsidP="00163CD5">
            <w:r>
              <w:t>Ingrese su nombre completo</w:t>
            </w:r>
          </w:p>
        </w:tc>
      </w:tr>
    </w:tbl>
    <w:p w14:paraId="2140019B" w14:textId="77777777" w:rsidR="0044677C" w:rsidRDefault="0044677C" w:rsidP="0044677C"/>
    <w:p w14:paraId="7654F705" w14:textId="77777777" w:rsidR="0083350E" w:rsidRPr="00CA6A6C" w:rsidRDefault="0083350E" w:rsidP="0083350E">
      <w:pPr>
        <w:rPr>
          <w:color w:val="auto"/>
          <w:sz w:val="16"/>
          <w:szCs w:val="16"/>
        </w:rPr>
      </w:pPr>
      <w:r w:rsidRPr="00CA6A6C">
        <w:rPr>
          <w:b/>
          <w:bCs/>
          <w:color w:val="auto"/>
          <w:sz w:val="16"/>
          <w:szCs w:val="16"/>
        </w:rPr>
        <w:t>Informe técnico</w:t>
      </w:r>
      <w:r w:rsidRPr="00CA6A6C">
        <w:rPr>
          <w:color w:val="auto"/>
          <w:sz w:val="16"/>
          <w:szCs w:val="16"/>
        </w:rPr>
        <w:t xml:space="preserve">: solo será válido si en cada una de las capturas de pantalla se observa su código de alumno </w:t>
      </w:r>
      <w:r w:rsidRPr="00CA6A6C">
        <w:rPr>
          <w:rFonts w:eastAsia="Calibri"/>
          <w:color w:val="auto"/>
          <w:sz w:val="16"/>
          <w:szCs w:val="16"/>
          <w:lang w:val="es-CO" w:eastAsia="en-US"/>
        </w:rPr>
        <w:t>en el título o nombre de archivo</w:t>
      </w:r>
      <w:r w:rsidRPr="00CA6A6C">
        <w:rPr>
          <w:color w:val="auto"/>
          <w:sz w:val="16"/>
          <w:szCs w:val="16"/>
        </w:rPr>
        <w:t xml:space="preserve">. Para las capturas de pantalla puede utilizar la </w:t>
      </w:r>
      <w:r w:rsidRPr="00CA6A6C">
        <w:rPr>
          <w:i/>
          <w:iCs/>
          <w:color w:val="auto"/>
          <w:sz w:val="16"/>
          <w:szCs w:val="16"/>
        </w:rPr>
        <w:t>Herramienta de Recortes</w:t>
      </w:r>
      <w:r w:rsidRPr="00CA6A6C">
        <w:rPr>
          <w:color w:val="auto"/>
          <w:sz w:val="16"/>
          <w:szCs w:val="16"/>
        </w:rPr>
        <w:t xml:space="preserve"> o </w:t>
      </w:r>
      <w:proofErr w:type="spellStart"/>
      <w:r w:rsidRPr="00CA6A6C">
        <w:rPr>
          <w:b/>
          <w:bCs/>
          <w:i/>
          <w:iCs/>
          <w:color w:val="auto"/>
          <w:sz w:val="16"/>
          <w:szCs w:val="16"/>
        </w:rPr>
        <w:t>Snipping</w:t>
      </w:r>
      <w:proofErr w:type="spellEnd"/>
      <w:r w:rsidRPr="00CA6A6C">
        <w:rPr>
          <w:b/>
          <w:bCs/>
          <w:i/>
          <w:iCs/>
          <w:color w:val="auto"/>
          <w:sz w:val="16"/>
          <w:szCs w:val="16"/>
        </w:rPr>
        <w:t xml:space="preserve"> Tool</w:t>
      </w:r>
      <w:r w:rsidRPr="00CA6A6C">
        <w:rPr>
          <w:color w:val="auto"/>
          <w:sz w:val="16"/>
          <w:szCs w:val="16"/>
        </w:rPr>
        <w:t xml:space="preserve">, las teclas </w:t>
      </w:r>
      <w:r w:rsidRPr="00CA6A6C">
        <w:rPr>
          <w:b/>
          <w:bCs/>
          <w:i/>
          <w:iCs/>
          <w:color w:val="auto"/>
          <w:sz w:val="16"/>
          <w:szCs w:val="16"/>
        </w:rPr>
        <w:t xml:space="preserve">Win + </w:t>
      </w:r>
      <w:proofErr w:type="spellStart"/>
      <w:r w:rsidRPr="00CA6A6C">
        <w:rPr>
          <w:b/>
          <w:bCs/>
          <w:i/>
          <w:iCs/>
          <w:color w:val="auto"/>
          <w:sz w:val="16"/>
          <w:szCs w:val="16"/>
        </w:rPr>
        <w:t>PrtScn</w:t>
      </w:r>
      <w:proofErr w:type="spellEnd"/>
      <w:r w:rsidRPr="00CA6A6C">
        <w:rPr>
          <w:color w:val="auto"/>
          <w:sz w:val="16"/>
          <w:szCs w:val="16"/>
        </w:rPr>
        <w:t xml:space="preserve"> para guardar capturas de toda la ventana en la carpeta de imágenes,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G</w:t>
      </w:r>
      <w:r w:rsidRPr="00CA6A6C">
        <w:rPr>
          <w:color w:val="auto"/>
          <w:sz w:val="16"/>
          <w:szCs w:val="16"/>
        </w:rPr>
        <w:t xml:space="preserve"> para obtener capturas desde la </w:t>
      </w:r>
      <w:proofErr w:type="spellStart"/>
      <w:r w:rsidRPr="00CA6A6C">
        <w:rPr>
          <w:color w:val="auto"/>
          <w:sz w:val="16"/>
          <w:szCs w:val="16"/>
        </w:rPr>
        <w:t>Game</w:t>
      </w:r>
      <w:proofErr w:type="spellEnd"/>
      <w:r w:rsidRPr="00CA6A6C">
        <w:rPr>
          <w:color w:val="auto"/>
          <w:sz w:val="16"/>
          <w:szCs w:val="16"/>
        </w:rPr>
        <w:t xml:space="preserve"> Bar, o las teclas </w:t>
      </w:r>
      <w:r w:rsidRPr="00CA6A6C">
        <w:rPr>
          <w:b/>
          <w:bCs/>
          <w:i/>
          <w:iCs/>
          <w:color w:val="auto"/>
          <w:sz w:val="16"/>
          <w:szCs w:val="16"/>
        </w:rPr>
        <w:t>Win + Shift + S</w:t>
      </w:r>
      <w:r w:rsidRPr="00CA6A6C">
        <w:rPr>
          <w:color w:val="auto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Pr="00CA6A6C">
        <w:rPr>
          <w:color w:val="auto"/>
          <w:sz w:val="16"/>
          <w:szCs w:val="16"/>
        </w:rPr>
        <w:t>pdf</w:t>
      </w:r>
      <w:proofErr w:type="spellEnd"/>
      <w:r w:rsidRPr="00CA6A6C">
        <w:rPr>
          <w:color w:val="auto"/>
          <w:sz w:val="16"/>
          <w:szCs w:val="16"/>
        </w:rPr>
        <w:t xml:space="preserve"> y adjuntado al Quiz.</w:t>
      </w:r>
    </w:p>
    <w:p w14:paraId="1292841C" w14:textId="77777777" w:rsidR="0044677C" w:rsidRDefault="0044677C" w:rsidP="0044677C"/>
    <w:p w14:paraId="6B4A660F" w14:textId="77777777" w:rsidR="0083350E" w:rsidRDefault="0083350E" w:rsidP="0083350E">
      <w:r>
        <w:t>Contenido</w:t>
      </w:r>
    </w:p>
    <w:p w14:paraId="69CDD03F" w14:textId="55D35C9F" w:rsidR="0083350E" w:rsidRDefault="0083350E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063209" w:history="1">
        <w:r w:rsidRPr="003836B6">
          <w:rPr>
            <w:rStyle w:val="Hyperlink"/>
          </w:rPr>
          <w:t>1.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BAE96A" w14:textId="7F314A81" w:rsidR="0083350E" w:rsidRDefault="0083350E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4063210" w:history="1">
        <w:r w:rsidRPr="003836B6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9949E4" w14:textId="39E9971D" w:rsidR="0083350E" w:rsidRDefault="0083350E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4063211" w:history="1">
        <w:r w:rsidRPr="003836B6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B4AD7C" w14:textId="11BD63AA" w:rsidR="0083350E" w:rsidRDefault="0083350E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4063212" w:history="1">
        <w:r w:rsidRPr="003836B6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70390D" w14:textId="4179EBCD" w:rsidR="0083350E" w:rsidRDefault="0083350E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44063213" w:history="1">
        <w:r w:rsidRPr="003836B6">
          <w:rPr>
            <w:rStyle w:val="Hyperlink"/>
          </w:rPr>
          <w:t>Referencias bibliográficas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_Toc244063213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03A893" w14:textId="65497ABE" w:rsidR="0083350E" w:rsidRDefault="0083350E" w:rsidP="0083350E">
      <w:r>
        <w:fldChar w:fldCharType="end"/>
      </w:r>
    </w:p>
    <w:p w14:paraId="5667014B" w14:textId="77777777" w:rsidR="0083350E" w:rsidRPr="009434DF" w:rsidRDefault="0083350E" w:rsidP="0083350E">
      <w:pPr>
        <w:pStyle w:val="Heading1"/>
      </w:pPr>
      <w:bookmarkStart w:id="0" w:name="_Toc244063195"/>
      <w:bookmarkStart w:id="1" w:name="_Toc244063209"/>
      <w:r w:rsidRPr="009434DF">
        <w:t>1. Actividad</w:t>
      </w:r>
      <w:r w:rsidRPr="009434DF">
        <w:rPr>
          <w:lang w:val="es-ES"/>
        </w:rPr>
        <w:t xml:space="preserve"> o pregunta</w:t>
      </w:r>
      <w:r w:rsidRPr="009434DF">
        <w:t>…</w:t>
      </w:r>
      <w:bookmarkEnd w:id="0"/>
      <w:bookmarkEnd w:id="1"/>
    </w:p>
    <w:p w14:paraId="48A977AE" w14:textId="77777777" w:rsidR="0083350E" w:rsidRDefault="0083350E" w:rsidP="0083350E"/>
    <w:p w14:paraId="28613B75" w14:textId="77777777" w:rsidR="0083350E" w:rsidRDefault="0083350E" w:rsidP="0083350E">
      <w:r>
        <w:t>Texto de la actividad…</w:t>
      </w:r>
    </w:p>
    <w:p w14:paraId="3532CAE6" w14:textId="77777777" w:rsidR="0083350E" w:rsidRDefault="0083350E" w:rsidP="0083350E">
      <w:r>
        <w:t>Capturas de pantalla…</w:t>
      </w:r>
    </w:p>
    <w:p w14:paraId="789EB9C2" w14:textId="77777777" w:rsidR="0083350E" w:rsidRDefault="0083350E" w:rsidP="0083350E">
      <w:r>
        <w:t>Referencias particulares…</w:t>
      </w:r>
    </w:p>
    <w:p w14:paraId="7C49505E" w14:textId="77777777" w:rsidR="0083350E" w:rsidRDefault="0083350E" w:rsidP="0083350E"/>
    <w:p w14:paraId="239D20F5" w14:textId="77777777" w:rsidR="0083350E" w:rsidRPr="009434DF" w:rsidRDefault="0083350E" w:rsidP="0083350E">
      <w:pPr>
        <w:pStyle w:val="Heading1"/>
      </w:pPr>
      <w:bookmarkStart w:id="2" w:name="_Toc244063196"/>
      <w:bookmarkStart w:id="3" w:name="_Toc244063210"/>
      <w:r w:rsidRPr="009434DF">
        <w:t>2. Actividad</w:t>
      </w:r>
      <w:r w:rsidRPr="009434DF">
        <w:rPr>
          <w:lang w:val="es-ES"/>
        </w:rPr>
        <w:t xml:space="preserve"> o pregunta</w:t>
      </w:r>
      <w:r w:rsidRPr="009434DF">
        <w:t>…</w:t>
      </w:r>
      <w:bookmarkEnd w:id="2"/>
      <w:bookmarkEnd w:id="3"/>
    </w:p>
    <w:p w14:paraId="5E0625C1" w14:textId="77777777" w:rsidR="0083350E" w:rsidRDefault="0083350E" w:rsidP="0083350E">
      <w:pPr>
        <w:pStyle w:val="Heading2"/>
      </w:pPr>
    </w:p>
    <w:p w14:paraId="2CE33348" w14:textId="77777777" w:rsidR="0083350E" w:rsidRDefault="0083350E" w:rsidP="0083350E">
      <w:r>
        <w:t>Texto de la actividad…</w:t>
      </w:r>
    </w:p>
    <w:p w14:paraId="233326A7" w14:textId="77777777" w:rsidR="0083350E" w:rsidRDefault="0083350E" w:rsidP="0083350E">
      <w:r>
        <w:t>Capturas de pantalla…</w:t>
      </w:r>
    </w:p>
    <w:p w14:paraId="7C5E91CE" w14:textId="77777777" w:rsidR="0083350E" w:rsidRDefault="0083350E" w:rsidP="0083350E">
      <w:r>
        <w:t>Referencias particulares…</w:t>
      </w:r>
    </w:p>
    <w:p w14:paraId="530C946E" w14:textId="77777777" w:rsidR="0083350E" w:rsidRPr="00274CCB" w:rsidRDefault="0083350E" w:rsidP="0083350E">
      <w:pPr>
        <w:rPr>
          <w:lang w:val="es-ES_tradnl"/>
        </w:rPr>
      </w:pPr>
    </w:p>
    <w:p w14:paraId="24A71EE6" w14:textId="77777777" w:rsidR="0083350E" w:rsidRPr="009434DF" w:rsidRDefault="0083350E" w:rsidP="0083350E">
      <w:pPr>
        <w:pStyle w:val="Heading1"/>
      </w:pPr>
      <w:bookmarkStart w:id="4" w:name="_Toc244063197"/>
      <w:bookmarkStart w:id="5" w:name="_Toc244063211"/>
      <w:r w:rsidRPr="009434DF">
        <w:t>3. Actividad</w:t>
      </w:r>
      <w:r w:rsidRPr="009434DF">
        <w:rPr>
          <w:lang w:val="es-ES"/>
        </w:rPr>
        <w:t xml:space="preserve"> o pregunta</w:t>
      </w:r>
      <w:r w:rsidRPr="009434DF">
        <w:t>…</w:t>
      </w:r>
      <w:bookmarkEnd w:id="4"/>
      <w:bookmarkEnd w:id="5"/>
    </w:p>
    <w:p w14:paraId="3A59165A" w14:textId="77777777" w:rsidR="0083350E" w:rsidRDefault="0083350E" w:rsidP="0083350E"/>
    <w:p w14:paraId="06BB4866" w14:textId="77777777" w:rsidR="0083350E" w:rsidRDefault="0083350E" w:rsidP="0083350E">
      <w:r>
        <w:t>Texto de la actividad…</w:t>
      </w:r>
    </w:p>
    <w:p w14:paraId="59D53264" w14:textId="77777777" w:rsidR="0083350E" w:rsidRDefault="0083350E" w:rsidP="0083350E">
      <w:r>
        <w:t>Capturas de pantalla…</w:t>
      </w:r>
    </w:p>
    <w:p w14:paraId="62FB0F27" w14:textId="77777777" w:rsidR="0083350E" w:rsidRDefault="0083350E" w:rsidP="0083350E">
      <w:r>
        <w:t>Referencias particulares…</w:t>
      </w:r>
    </w:p>
    <w:p w14:paraId="5481296D" w14:textId="77777777" w:rsidR="0083350E" w:rsidRDefault="0083350E" w:rsidP="0083350E"/>
    <w:p w14:paraId="7A1F27C4" w14:textId="77777777" w:rsidR="0083350E" w:rsidRPr="009434DF" w:rsidRDefault="0083350E" w:rsidP="0083350E">
      <w:pPr>
        <w:pStyle w:val="Heading1"/>
      </w:pPr>
      <w:bookmarkStart w:id="6" w:name="_Toc205620316"/>
      <w:bookmarkStart w:id="7" w:name="_Toc244063198"/>
      <w:bookmarkStart w:id="8" w:name="_Toc244063212"/>
      <w:r w:rsidRPr="009434DF">
        <w:t>Listado de anexos</w:t>
      </w:r>
      <w:bookmarkEnd w:id="6"/>
      <w:bookmarkEnd w:id="7"/>
      <w:bookmarkEnd w:id="8"/>
    </w:p>
    <w:p w14:paraId="18457CFF" w14:textId="77777777" w:rsidR="0083350E" w:rsidRDefault="0083350E" w:rsidP="0083350E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83350E" w14:paraId="49061B56" w14:textId="77777777" w:rsidTr="00C775D1">
        <w:tc>
          <w:tcPr>
            <w:tcW w:w="2265" w:type="dxa"/>
            <w:shd w:val="clear" w:color="auto" w:fill="F2F2F2" w:themeFill="background1" w:themeFillShade="F2"/>
          </w:tcPr>
          <w:p w14:paraId="3CD9009A" w14:textId="77777777" w:rsidR="0083350E" w:rsidRDefault="0083350E" w:rsidP="00C775D1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6BF8F619" w14:textId="77777777" w:rsidR="0083350E" w:rsidRDefault="0083350E" w:rsidP="00C775D1">
            <w:r>
              <w:t>Descripción</w:t>
            </w:r>
          </w:p>
        </w:tc>
      </w:tr>
      <w:tr w:rsidR="0083350E" w14:paraId="31DE1AA5" w14:textId="77777777" w:rsidTr="00C775D1">
        <w:tc>
          <w:tcPr>
            <w:tcW w:w="2265" w:type="dxa"/>
          </w:tcPr>
          <w:p w14:paraId="0A538EA2" w14:textId="77777777" w:rsidR="0083350E" w:rsidRDefault="0083350E" w:rsidP="00C775D1"/>
        </w:tc>
        <w:tc>
          <w:tcPr>
            <w:tcW w:w="7701" w:type="dxa"/>
          </w:tcPr>
          <w:p w14:paraId="42938EE7" w14:textId="77777777" w:rsidR="0083350E" w:rsidRDefault="0083350E" w:rsidP="00C775D1"/>
        </w:tc>
      </w:tr>
      <w:tr w:rsidR="0083350E" w14:paraId="706EF343" w14:textId="77777777" w:rsidTr="00C775D1">
        <w:tc>
          <w:tcPr>
            <w:tcW w:w="2265" w:type="dxa"/>
          </w:tcPr>
          <w:p w14:paraId="30B106E8" w14:textId="77777777" w:rsidR="0083350E" w:rsidRDefault="0083350E" w:rsidP="00C775D1"/>
        </w:tc>
        <w:tc>
          <w:tcPr>
            <w:tcW w:w="7701" w:type="dxa"/>
          </w:tcPr>
          <w:p w14:paraId="1262B964" w14:textId="77777777" w:rsidR="0083350E" w:rsidRDefault="0083350E" w:rsidP="00C775D1"/>
        </w:tc>
      </w:tr>
    </w:tbl>
    <w:p w14:paraId="6B774B8C" w14:textId="77777777" w:rsidR="0083350E" w:rsidRDefault="0083350E" w:rsidP="0083350E"/>
    <w:p w14:paraId="5A9A1D96" w14:textId="77777777" w:rsidR="0083350E" w:rsidRPr="009434DF" w:rsidRDefault="0083350E" w:rsidP="0083350E">
      <w:pPr>
        <w:pStyle w:val="Heading1"/>
      </w:pPr>
      <w:bookmarkStart w:id="9" w:name="_Toc205620317"/>
      <w:bookmarkStart w:id="10" w:name="_Toc244063199"/>
      <w:bookmarkStart w:id="11" w:name="_Toc244063213"/>
      <w:r w:rsidRPr="009434DF">
        <w:t>Referencias bibliográficas</w:t>
      </w:r>
      <w:bookmarkEnd w:id="9"/>
      <w:r w:rsidRPr="009434DF">
        <w:t xml:space="preserve"> generales</w:t>
      </w:r>
      <w:bookmarkEnd w:id="10"/>
      <w:bookmarkEnd w:id="11"/>
    </w:p>
    <w:p w14:paraId="656DFAB3" w14:textId="77777777" w:rsidR="0083350E" w:rsidRPr="00103C58" w:rsidRDefault="0083350E" w:rsidP="0083350E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4737A4DB" w14:textId="77777777" w:rsidR="0083350E" w:rsidRDefault="0083350E" w:rsidP="0083350E"/>
    <w:p w14:paraId="3CBC3AC1" w14:textId="77777777" w:rsidR="0083350E" w:rsidRDefault="0083350E" w:rsidP="0083350E">
      <w:pPr>
        <w:pStyle w:val="ListParagraph"/>
        <w:numPr>
          <w:ilvl w:val="0"/>
          <w:numId w:val="12"/>
        </w:numPr>
      </w:pPr>
      <w:r>
        <w:t>Referencia 1</w:t>
      </w:r>
    </w:p>
    <w:p w14:paraId="1C26C5BF" w14:textId="77777777" w:rsidR="0083350E" w:rsidRDefault="0083350E" w:rsidP="0083350E">
      <w:pPr>
        <w:pStyle w:val="ListParagraph"/>
        <w:numPr>
          <w:ilvl w:val="0"/>
          <w:numId w:val="12"/>
        </w:numPr>
      </w:pPr>
      <w:r>
        <w:t>Referencia 2</w:t>
      </w:r>
    </w:p>
    <w:p w14:paraId="167CFCBE" w14:textId="77777777" w:rsidR="0083350E" w:rsidRPr="006D3C36" w:rsidRDefault="0083350E" w:rsidP="0083350E"/>
    <w:p w14:paraId="0A897279" w14:textId="77777777" w:rsidR="0044677C" w:rsidRDefault="0044677C" w:rsidP="0044677C"/>
    <w:sectPr w:rsidR="0044677C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884FF" w14:textId="77777777" w:rsidR="00E1326C" w:rsidRDefault="00E1326C">
      <w:r>
        <w:separator/>
      </w:r>
      <w:r>
        <w:cr/>
      </w:r>
    </w:p>
  </w:endnote>
  <w:endnote w:type="continuationSeparator" w:id="0">
    <w:p w14:paraId="5218EC32" w14:textId="77777777" w:rsidR="00E1326C" w:rsidRDefault="00E1326C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1A4D4881" w:rsidR="009F2A5F" w:rsidRPr="005D5463" w:rsidRDefault="0044677C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A859C" w14:textId="77777777" w:rsidR="00E1326C" w:rsidRDefault="00E1326C">
      <w:r>
        <w:separator/>
      </w:r>
      <w:r>
        <w:cr/>
      </w:r>
    </w:p>
  </w:footnote>
  <w:footnote w:type="continuationSeparator" w:id="0">
    <w:p w14:paraId="51FCB616" w14:textId="77777777" w:rsidR="00E1326C" w:rsidRDefault="00E1326C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A55E33">
      <w:trPr>
        <w:jc w:val="center"/>
      </w:trPr>
      <w:tc>
        <w:tcPr>
          <w:tcW w:w="995" w:type="pct"/>
          <w:vAlign w:val="center"/>
        </w:tcPr>
        <w:bookmarkStart w:id="12" w:name="_Hlk534720586"/>
        <w:bookmarkStart w:id="13" w:name="_Hlk534720587"/>
        <w:p w14:paraId="65A1CA93" w14:textId="5E7E8DAC" w:rsidR="00696405" w:rsidRPr="005D5463" w:rsidRDefault="0057525D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57525D">
            <w:rPr>
              <w:sz w:val="12"/>
              <w:szCs w:val="12"/>
              <w:lang w:val="es-CO"/>
            </w:rPr>
            <w:instrText>https://github.com/rcfdtools/R.IAMB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</w:r>
          <w:r>
            <w:rPr>
              <w:sz w:val="12"/>
              <w:szCs w:val="12"/>
              <w:lang w:val="es-CO"/>
            </w:rPr>
            <w:fldChar w:fldCharType="separate"/>
          </w:r>
          <w:r w:rsidRPr="0084288F">
            <w:rPr>
              <w:rStyle w:val="Hyperlink"/>
              <w:noProof w:val="0"/>
              <w:sz w:val="12"/>
              <w:szCs w:val="12"/>
              <w:lang w:val="es-CO"/>
            </w:rPr>
            <w:t>https://github.com/rcfdtools/R.IAMB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73A6AAB9" w:rsidR="00696405" w:rsidRPr="007273F0" w:rsidRDefault="00F33B0D" w:rsidP="007273F0">
          <w:pPr>
            <w:jc w:val="right"/>
            <w:rPr>
              <w:sz w:val="12"/>
              <w:szCs w:val="12"/>
              <w:lang w:val="es-CO"/>
            </w:rPr>
          </w:pPr>
          <w:r w:rsidRPr="00F33B0D">
            <w:rPr>
              <w:sz w:val="12"/>
              <w:szCs w:val="12"/>
              <w:lang w:val="es-CO"/>
            </w:rPr>
            <w:t>CURSO: Sistemas de Información Geográfica aplicados a Estudios Ambientales</w:t>
          </w:r>
        </w:p>
      </w:tc>
    </w:tr>
    <w:tr w:rsidR="00BE5985" w:rsidRPr="0020189F" w14:paraId="03F8B9A1" w14:textId="77777777" w:rsidTr="00A55E33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77777777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949EC3D" w14:textId="7664D062" w:rsidR="00BE5985" w:rsidRPr="00B70196" w:rsidRDefault="0044677C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v.2026</w:t>
          </w:r>
          <w:r w:rsidR="00F33B0D">
            <w:rPr>
              <w:sz w:val="12"/>
              <w:szCs w:val="12"/>
              <w:lang w:val="es-CO"/>
            </w:rPr>
            <w:t>0322</w:t>
          </w:r>
        </w:p>
      </w:tc>
    </w:tr>
  </w:tbl>
  <w:bookmarkEnd w:id="12"/>
  <w:bookmarkEnd w:id="13"/>
  <w:p w14:paraId="33890AB8" w14:textId="01AA7EA5" w:rsidR="009F2A5F" w:rsidRDefault="00F33B0D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76A6754" wp14:editId="422ACE5F">
          <wp:simplePos x="0" y="0"/>
          <wp:positionH relativeFrom="page">
            <wp:posOffset>7089569</wp:posOffset>
          </wp:positionH>
          <wp:positionV relativeFrom="page">
            <wp:posOffset>0</wp:posOffset>
          </wp:positionV>
          <wp:extent cx="676275" cy="274320"/>
          <wp:effectExtent l="0" t="0" r="9525" b="0"/>
          <wp:wrapNone/>
          <wp:docPr id="12344578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457878" name="Picture 12344578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808208862">
    <w:abstractNumId w:val="2"/>
  </w:num>
  <w:num w:numId="12" w16cid:durableId="96508342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8BD"/>
    <w:rsid w:val="000A2914"/>
    <w:rsid w:val="000A33BF"/>
    <w:rsid w:val="000A3510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53B"/>
    <w:rsid w:val="000D2AC5"/>
    <w:rsid w:val="000D40A5"/>
    <w:rsid w:val="000D5203"/>
    <w:rsid w:val="000D6F7A"/>
    <w:rsid w:val="000D7FCF"/>
    <w:rsid w:val="000E04F6"/>
    <w:rsid w:val="000E18A0"/>
    <w:rsid w:val="000E3A49"/>
    <w:rsid w:val="000E54D4"/>
    <w:rsid w:val="000E599B"/>
    <w:rsid w:val="000E78C7"/>
    <w:rsid w:val="000F0395"/>
    <w:rsid w:val="000F0515"/>
    <w:rsid w:val="000F1654"/>
    <w:rsid w:val="000F217C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6B0F"/>
    <w:rsid w:val="0015709F"/>
    <w:rsid w:val="0016242D"/>
    <w:rsid w:val="0016368B"/>
    <w:rsid w:val="00164255"/>
    <w:rsid w:val="00164B06"/>
    <w:rsid w:val="00164CE2"/>
    <w:rsid w:val="001650E6"/>
    <w:rsid w:val="001652A8"/>
    <w:rsid w:val="00167883"/>
    <w:rsid w:val="00167E38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74B7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F3E"/>
    <w:rsid w:val="002B1165"/>
    <w:rsid w:val="002B1184"/>
    <w:rsid w:val="002B23F9"/>
    <w:rsid w:val="002B28E9"/>
    <w:rsid w:val="002B2DF0"/>
    <w:rsid w:val="002B34BF"/>
    <w:rsid w:val="002B5904"/>
    <w:rsid w:val="002B6207"/>
    <w:rsid w:val="002B6682"/>
    <w:rsid w:val="002B6DA9"/>
    <w:rsid w:val="002C0CA2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422"/>
    <w:rsid w:val="003D5A57"/>
    <w:rsid w:val="003D6408"/>
    <w:rsid w:val="003E11CE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81"/>
    <w:rsid w:val="00414CA2"/>
    <w:rsid w:val="00414F01"/>
    <w:rsid w:val="004150E0"/>
    <w:rsid w:val="00417847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77C"/>
    <w:rsid w:val="00446F2D"/>
    <w:rsid w:val="00447B55"/>
    <w:rsid w:val="004511E3"/>
    <w:rsid w:val="00451F65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6F0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5749"/>
    <w:rsid w:val="004E6FC7"/>
    <w:rsid w:val="004E7B19"/>
    <w:rsid w:val="004F02E6"/>
    <w:rsid w:val="004F0D7E"/>
    <w:rsid w:val="004F1074"/>
    <w:rsid w:val="004F1194"/>
    <w:rsid w:val="004F15C3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FC9"/>
    <w:rsid w:val="00570673"/>
    <w:rsid w:val="00571EF1"/>
    <w:rsid w:val="0057525D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500"/>
    <w:rsid w:val="005B0C7A"/>
    <w:rsid w:val="005B1D93"/>
    <w:rsid w:val="005B2677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1A46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378"/>
    <w:rsid w:val="00693899"/>
    <w:rsid w:val="006939A4"/>
    <w:rsid w:val="00693BD6"/>
    <w:rsid w:val="006946D8"/>
    <w:rsid w:val="006959DD"/>
    <w:rsid w:val="00696405"/>
    <w:rsid w:val="00696466"/>
    <w:rsid w:val="0069698E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5E7"/>
    <w:rsid w:val="0078563B"/>
    <w:rsid w:val="00785A0B"/>
    <w:rsid w:val="007864E2"/>
    <w:rsid w:val="00786962"/>
    <w:rsid w:val="00786C0F"/>
    <w:rsid w:val="0078758B"/>
    <w:rsid w:val="00791390"/>
    <w:rsid w:val="00791449"/>
    <w:rsid w:val="007927D7"/>
    <w:rsid w:val="00792A5A"/>
    <w:rsid w:val="007941A4"/>
    <w:rsid w:val="007942A7"/>
    <w:rsid w:val="00794490"/>
    <w:rsid w:val="00795CDF"/>
    <w:rsid w:val="007A0071"/>
    <w:rsid w:val="007A0442"/>
    <w:rsid w:val="007A126E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DCE"/>
    <w:rsid w:val="007D3E10"/>
    <w:rsid w:val="007D4104"/>
    <w:rsid w:val="007D45B1"/>
    <w:rsid w:val="007D4850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16C"/>
    <w:rsid w:val="007E55CB"/>
    <w:rsid w:val="007E6F3B"/>
    <w:rsid w:val="007E768B"/>
    <w:rsid w:val="007E7D8E"/>
    <w:rsid w:val="007F0570"/>
    <w:rsid w:val="007F2AF6"/>
    <w:rsid w:val="007F2C6A"/>
    <w:rsid w:val="007F2EBC"/>
    <w:rsid w:val="007F36E8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50E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86B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C754E"/>
    <w:rsid w:val="008D2312"/>
    <w:rsid w:val="008D2DFC"/>
    <w:rsid w:val="008D46A6"/>
    <w:rsid w:val="008D4A6B"/>
    <w:rsid w:val="008D5083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8F78FF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527A"/>
    <w:rsid w:val="009861B1"/>
    <w:rsid w:val="009864A3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B7ADD"/>
    <w:rsid w:val="009C7828"/>
    <w:rsid w:val="009D05CA"/>
    <w:rsid w:val="009D499B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5E33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150B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61D7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0BE"/>
    <w:rsid w:val="00B42151"/>
    <w:rsid w:val="00B423B9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BCD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06A7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509C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51E"/>
    <w:rsid w:val="00CE7BAC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340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40BD"/>
    <w:rsid w:val="00DA46F5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26C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B98"/>
    <w:rsid w:val="00E74C93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1A13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4E67"/>
    <w:rsid w:val="00EC5812"/>
    <w:rsid w:val="00EC65E0"/>
    <w:rsid w:val="00EC6DB5"/>
    <w:rsid w:val="00EC79E0"/>
    <w:rsid w:val="00EC7F19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196A"/>
    <w:rsid w:val="00F02006"/>
    <w:rsid w:val="00F0264E"/>
    <w:rsid w:val="00F046FC"/>
    <w:rsid w:val="00F06565"/>
    <w:rsid w:val="00F0677C"/>
    <w:rsid w:val="00F06A11"/>
    <w:rsid w:val="00F070D5"/>
    <w:rsid w:val="00F07AAE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3B0D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4BBA"/>
    <w:rsid w:val="00F56CEC"/>
    <w:rsid w:val="00F578B6"/>
    <w:rsid w:val="00F60658"/>
    <w:rsid w:val="00F60A05"/>
    <w:rsid w:val="00F63824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1F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AB8"/>
    <w:rsid w:val="00FC6B9F"/>
    <w:rsid w:val="00FC77ED"/>
    <w:rsid w:val="00FC7827"/>
    <w:rsid w:val="00FC7949"/>
    <w:rsid w:val="00FC7BFB"/>
    <w:rsid w:val="00FC7C01"/>
    <w:rsid w:val="00FC7E1A"/>
    <w:rsid w:val="00FC7F67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83350E"/>
    <w:pP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83350E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B0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B0F"/>
    <w:rPr>
      <w:rFonts w:ascii="Consolas" w:hAnsi="Consolas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863</TotalTime>
  <Pages>1</Pages>
  <Words>279</Words>
  <Characters>1535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IAMB - Informe Técnico</vt:lpstr>
      <vt:lpstr>PYAS_ProgramacionSemestre</vt:lpstr>
    </vt:vector>
  </TitlesOfParts>
  <Company>Santagostino Publicidad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IAMB - Informe Técnico</dc:title>
  <dc:creator/>
  <cp:lastModifiedBy>WILLIAM RICARDO AGUILAR PIÑA</cp:lastModifiedBy>
  <cp:revision>340</cp:revision>
  <cp:lastPrinted>2022-08-07T14:26:00Z</cp:lastPrinted>
  <dcterms:created xsi:type="dcterms:W3CDTF">2021-09-02T18:14:00Z</dcterms:created>
  <dcterms:modified xsi:type="dcterms:W3CDTF">2026-10-28T12:00:00Z</dcterms:modified>
</cp:coreProperties>
</file>